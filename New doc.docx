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0</Words>
  <Characters>0</Characters>
  <Lines>0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2026-02-15T13:21:32Z</dcterms:modified>
</cp:coreProperties>
</file>